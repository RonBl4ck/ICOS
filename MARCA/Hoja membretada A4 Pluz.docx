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5F4A5" w14:textId="77777777" w:rsidR="002C149A" w:rsidRPr="00740BF1" w:rsidRDefault="009C53A2" w:rsidP="00E52975">
      <w:pPr>
        <w:jc w:val="right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0" wp14:anchorId="53671696" wp14:editId="34DA5E9F">
            <wp:simplePos x="0" y="0"/>
            <wp:positionH relativeFrom="column">
              <wp:posOffset>-1073785</wp:posOffset>
            </wp:positionH>
            <wp:positionV relativeFrom="page">
              <wp:posOffset>6350</wp:posOffset>
            </wp:positionV>
            <wp:extent cx="7757795" cy="1320800"/>
            <wp:effectExtent l="0" t="0" r="0" b="0"/>
            <wp:wrapSquare wrapText="bothSides"/>
            <wp:docPr id="17109834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3499" name="Imagen 1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844"/>
                    <a:stretch/>
                  </pic:blipFill>
                  <pic:spPr bwMode="auto">
                    <a:xfrm>
                      <a:off x="0" y="0"/>
                      <a:ext cx="7757795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479">
        <w:rPr>
          <w:noProof/>
        </w:rPr>
        <w:drawing>
          <wp:anchor distT="0" distB="0" distL="114300" distR="114300" simplePos="0" relativeHeight="251658240" behindDoc="0" locked="1" layoutInCell="1" allowOverlap="0" wp14:anchorId="386CC358" wp14:editId="7C1E3442">
            <wp:simplePos x="0" y="0"/>
            <wp:positionH relativeFrom="column">
              <wp:posOffset>-1073785</wp:posOffset>
            </wp:positionH>
            <wp:positionV relativeFrom="page">
              <wp:posOffset>9975850</wp:posOffset>
            </wp:positionV>
            <wp:extent cx="7757160" cy="70485"/>
            <wp:effectExtent l="0" t="0" r="0" b="5715"/>
            <wp:wrapSquare wrapText="bothSides"/>
            <wp:docPr id="18754849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84969" name="Imagen 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298"/>
                    <a:stretch/>
                  </pic:blipFill>
                  <pic:spPr bwMode="auto">
                    <a:xfrm>
                      <a:off x="0" y="0"/>
                      <a:ext cx="7757160" cy="7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149A" w:rsidRPr="00740BF1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86CBD" w14:textId="77777777" w:rsidR="00693A11" w:rsidRDefault="00693A11" w:rsidP="00D02479">
      <w:r>
        <w:separator/>
      </w:r>
    </w:p>
  </w:endnote>
  <w:endnote w:type="continuationSeparator" w:id="0">
    <w:p w14:paraId="0B899ABA" w14:textId="77777777" w:rsidR="00693A11" w:rsidRDefault="00693A11" w:rsidP="00D0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CN Regular">
    <w:panose1 w:val="020B0500000000000000"/>
    <w:charset w:val="80"/>
    <w:family w:val="swiss"/>
    <w:notTrueType/>
    <w:pitch w:val="variable"/>
    <w:sig w:usb0="20000207" w:usb1="2ADF3C10" w:usb2="00000016" w:usb3="00000000" w:csb0="0006010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4A18E" w14:textId="7162F357" w:rsidR="009C53A2" w:rsidRPr="0076758F" w:rsidRDefault="009C53A2" w:rsidP="00971E86">
    <w:pPr>
      <w:pStyle w:val="Piedepgina"/>
      <w:jc w:val="center"/>
      <w:rPr>
        <w:rFonts w:ascii="Arial" w:eastAsia="Source Han Sans CN Regular" w:hAnsi="Arial" w:cs="Arial"/>
        <w:sz w:val="16"/>
        <w:szCs w:val="16"/>
        <w:lang w:val="es-419"/>
      </w:rPr>
    </w:pPr>
    <w:r w:rsidRPr="0076758F">
      <w:rPr>
        <w:rFonts w:ascii="Arial" w:eastAsia="Source Han Sans CN Regular" w:hAnsi="Arial" w:cs="Arial"/>
        <w:sz w:val="16"/>
        <w:szCs w:val="16"/>
        <w:lang w:val="es-419"/>
      </w:rPr>
      <w:t>Pluz Energía Perú S.A.A.</w:t>
    </w:r>
    <w:r w:rsidR="00971E86" w:rsidRPr="0076758F">
      <w:rPr>
        <w:rFonts w:ascii="Arial" w:eastAsia="Source Han Sans CN Regular" w:hAnsi="Arial" w:cs="Arial"/>
        <w:sz w:val="16"/>
        <w:szCs w:val="16"/>
        <w:lang w:val="es-419"/>
      </w:rPr>
      <w:t xml:space="preserve"> </w:t>
    </w:r>
    <w:r w:rsidRPr="0076758F">
      <w:rPr>
        <w:rFonts w:ascii="Arial" w:eastAsia="Source Han Sans CN Regular" w:hAnsi="Arial" w:cs="Arial"/>
        <w:sz w:val="16"/>
        <w:szCs w:val="16"/>
        <w:lang w:val="es-419"/>
      </w:rPr>
      <w:t>| Jr. Paseo del Bosque 500</w:t>
    </w:r>
    <w:r w:rsidR="007E3CC2" w:rsidRPr="0076758F">
      <w:rPr>
        <w:rFonts w:ascii="Arial" w:eastAsia="Source Han Sans CN Regular" w:hAnsi="Arial" w:cs="Arial"/>
        <w:sz w:val="16"/>
        <w:szCs w:val="16"/>
        <w:lang w:val="es-419"/>
      </w:rPr>
      <w:t xml:space="preserve"> - </w:t>
    </w:r>
    <w:r w:rsidRPr="0076758F">
      <w:rPr>
        <w:rFonts w:ascii="Arial" w:eastAsia="Source Han Sans CN Regular" w:hAnsi="Arial" w:cs="Arial"/>
        <w:sz w:val="16"/>
        <w:szCs w:val="16"/>
        <w:lang w:val="es-419"/>
      </w:rPr>
      <w:t>San Borja</w:t>
    </w:r>
    <w:r w:rsidR="007E3CC2" w:rsidRPr="0076758F">
      <w:rPr>
        <w:rFonts w:ascii="Arial" w:eastAsia="Source Han Sans CN Regular" w:hAnsi="Arial" w:cs="Arial"/>
        <w:sz w:val="16"/>
        <w:szCs w:val="16"/>
        <w:lang w:val="es-419"/>
      </w:rPr>
      <w:t>, Lima -Perú</w:t>
    </w:r>
    <w:r w:rsidRPr="0076758F">
      <w:rPr>
        <w:rFonts w:ascii="Arial" w:eastAsia="Source Han Sans CN Regular" w:hAnsi="Arial" w:cs="Arial"/>
        <w:sz w:val="16"/>
        <w:szCs w:val="16"/>
        <w:lang w:val="es-419"/>
      </w:rPr>
      <w:t xml:space="preserve"> | www.pluz.pe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8E491" w14:textId="77777777" w:rsidR="00693A11" w:rsidRDefault="00693A11" w:rsidP="00D02479">
      <w:r>
        <w:separator/>
      </w:r>
    </w:p>
  </w:footnote>
  <w:footnote w:type="continuationSeparator" w:id="0">
    <w:p w14:paraId="471FB49F" w14:textId="77777777" w:rsidR="00693A11" w:rsidRDefault="00693A11" w:rsidP="00D02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058F7" w14:textId="77777777" w:rsidR="00971E86" w:rsidRDefault="00971E8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D86A34" wp14:editId="326F2C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823100199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C2C74" w14:textId="77777777" w:rsidR="00971E86" w:rsidRPr="00971E86" w:rsidRDefault="00971E86" w:rsidP="00971E86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E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86A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9.6pt;height:24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" filled="f" stroked="f">
              <v:textbox style="mso-fit-shape-to-text:t" inset="0,15pt,0,0">
                <w:txbxContent>
                  <w:p w14:paraId="2BEC2C74" w14:textId="77777777" w:rsidR="00971E86" w:rsidRPr="00971E86" w:rsidRDefault="00971E86" w:rsidP="00971E86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E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4A1AE" w14:textId="77777777" w:rsidR="00971E86" w:rsidRDefault="00971E8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150B28" wp14:editId="3859E0F6">
              <wp:simplePos x="10795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221094435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33B22" w14:textId="77777777" w:rsidR="00971E86" w:rsidRPr="00971E86" w:rsidRDefault="00971E86" w:rsidP="00971E86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E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50B2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9.6pt;height:24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" filled="f" stroked="f">
              <v:textbox style="mso-fit-shape-to-text:t" inset="0,15pt,0,0">
                <w:txbxContent>
                  <w:p w14:paraId="1A933B22" w14:textId="77777777" w:rsidR="00971E86" w:rsidRPr="00971E86" w:rsidRDefault="00971E86" w:rsidP="00971E86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E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DB6C7" w14:textId="77777777" w:rsidR="00971E86" w:rsidRDefault="00971E8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1818B4" wp14:editId="16789B5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474617256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20E40" w14:textId="77777777" w:rsidR="00971E86" w:rsidRPr="00971E86" w:rsidRDefault="00971E86" w:rsidP="00971E86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1E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818B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9.6pt;height:24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" filled="f" stroked="f">
              <v:textbox style="mso-fit-shape-to-text:t" inset="0,15pt,0,0">
                <w:txbxContent>
                  <w:p w14:paraId="29720E40" w14:textId="77777777" w:rsidR="00971E86" w:rsidRPr="00971E86" w:rsidRDefault="00971E86" w:rsidP="00971E86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71E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BF"/>
    <w:rsid w:val="00037E99"/>
    <w:rsid w:val="000A5DB0"/>
    <w:rsid w:val="000B7E4A"/>
    <w:rsid w:val="002C149A"/>
    <w:rsid w:val="003269C6"/>
    <w:rsid w:val="00641635"/>
    <w:rsid w:val="00654BBF"/>
    <w:rsid w:val="00693A11"/>
    <w:rsid w:val="00740BF1"/>
    <w:rsid w:val="0076758F"/>
    <w:rsid w:val="007E3CC2"/>
    <w:rsid w:val="00971E86"/>
    <w:rsid w:val="009C53A2"/>
    <w:rsid w:val="00AD2F70"/>
    <w:rsid w:val="00BF6AEE"/>
    <w:rsid w:val="00D02479"/>
    <w:rsid w:val="00D44577"/>
    <w:rsid w:val="00D63ECA"/>
    <w:rsid w:val="00E52975"/>
    <w:rsid w:val="00EA0E25"/>
    <w:rsid w:val="00EB07B5"/>
    <w:rsid w:val="00F1608A"/>
    <w:rsid w:val="00F9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C0DE4C"/>
  <w15:chartTrackingRefBased/>
  <w15:docId w15:val="{F51266DF-16D3-41D5-9A04-7C491056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4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4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4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4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4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4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4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4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4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4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4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4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4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47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24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479"/>
  </w:style>
  <w:style w:type="paragraph" w:styleId="Piedepgina">
    <w:name w:val="footer"/>
    <w:basedOn w:val="Normal"/>
    <w:link w:val="PiedepginaCar"/>
    <w:uiPriority w:val="99"/>
    <w:unhideWhenUsed/>
    <w:rsid w:val="00D024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47059201\Documents\Plantillas%20personalizadas%20de%20Office\Formato%20carta%20con%20pie%20de%20p&#225;gina_Pluz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6098B08679B342944278C3D97B7D5D" ma:contentTypeVersion="14" ma:contentTypeDescription="Crear nuevo documento." ma:contentTypeScope="" ma:versionID="732e6c7047bf58b677c09a2b1f275694">
  <xsd:schema xmlns:xsd="http://www.w3.org/2001/XMLSchema" xmlns:xs="http://www.w3.org/2001/XMLSchema" xmlns:p="http://schemas.microsoft.com/office/2006/metadata/properties" xmlns:ns2="6c4ebeb0-6832-43d3-a460-f60218067ef0" xmlns:ns3="7ab0952b-eff3-4692-9618-02a24b317f59" targetNamespace="http://schemas.microsoft.com/office/2006/metadata/properties" ma:root="true" ma:fieldsID="92e05775fa2add8081314325f2557b85" ns2:_="" ns3:_="">
    <xsd:import namespace="6c4ebeb0-6832-43d3-a460-f60218067ef0"/>
    <xsd:import namespace="7ab0952b-eff3-4692-9618-02a24b317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ebeb0-6832-43d3-a460-f60218067e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0952b-eff3-4692-9618-02a24b317f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81f7b4-4709-4e71-b098-63f7d254745e}" ma:internalName="TaxCatchAll" ma:showField="CatchAllData" ma:web="7ab0952b-eff3-4692-9618-02a24b317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4ebeb0-6832-43d3-a460-f60218067ef0">
      <Terms xmlns="http://schemas.microsoft.com/office/infopath/2007/PartnerControls"/>
    </lcf76f155ced4ddcb4097134ff3c332f>
    <TaxCatchAll xmlns="7ab0952b-eff3-4692-9618-02a24b317f59" xsi:nil="true"/>
  </documentManagement>
</p:properties>
</file>

<file path=customXml/itemProps1.xml><?xml version="1.0" encoding="utf-8"?>
<ds:datastoreItem xmlns:ds="http://schemas.openxmlformats.org/officeDocument/2006/customXml" ds:itemID="{21C5A5CF-8AA7-3B4F-946B-250D44DD79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BCBD0-1B8D-4595-8366-17A77E623434}"/>
</file>

<file path=customXml/itemProps3.xml><?xml version="1.0" encoding="utf-8"?>
<ds:datastoreItem xmlns:ds="http://schemas.openxmlformats.org/officeDocument/2006/customXml" ds:itemID="{6D894DE7-EAA0-4470-9D96-F7D94382FC08}"/>
</file>

<file path=customXml/itemProps4.xml><?xml version="1.0" encoding="utf-8"?>
<ds:datastoreItem xmlns:ds="http://schemas.openxmlformats.org/officeDocument/2006/customXml" ds:itemID="{8CED104B-DDB2-411C-9DE4-51D7C44368D8}"/>
</file>

<file path=docProps/app.xml><?xml version="1.0" encoding="utf-8"?>
<Properties xmlns="http://schemas.openxmlformats.org/officeDocument/2006/extended-properties" xmlns:vt="http://schemas.openxmlformats.org/officeDocument/2006/docPropsVTypes">
  <Template>Formato carta con pie de página_Pluz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Sedan, Giuliana Andrea, ED PERU</dc:creator>
  <cp:keywords/>
  <dc:description/>
  <cp:lastModifiedBy>Rojas Sedan, Giuliana Andrea, ED PERU</cp:lastModifiedBy>
  <cp:revision>6</cp:revision>
  <dcterms:created xsi:type="dcterms:W3CDTF">2024-08-22T18:25:00Z</dcterms:created>
  <dcterms:modified xsi:type="dcterms:W3CDTF">2024-08-22T18:33:00Z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57e4dfa8,6caa4d27,48c86c23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2024-08-22T18:22:22Z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239c7e63-f08d-4a5c-98f5-68839b4ff76d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ContentTypeId">
    <vt:lpwstr>0x010100386098B08679B342944278C3D97B7D5D</vt:lpwstr>
  </property>
</Properties>
</file>